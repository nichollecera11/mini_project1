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horzAnchor="margin" w:tblpX="-90" w:tblpY="-945"/>
        <w:tblW w:w="11543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330"/>
        <w:gridCol w:w="200"/>
        <w:gridCol w:w="690"/>
        <w:gridCol w:w="7"/>
        <w:gridCol w:w="6309"/>
        <w:gridCol w:w="7"/>
      </w:tblGrid>
      <w:tr w:rsidR="00FB07A0" w14:paraId="4181B401" w14:textId="77777777" w:rsidTr="009F4ADE">
        <w:trPr>
          <w:gridAfter w:val="1"/>
          <w:wAfter w:w="7" w:type="dxa"/>
          <w:trHeight w:val="3752"/>
        </w:trPr>
        <w:tc>
          <w:tcPr>
            <w:tcW w:w="4330" w:type="dxa"/>
            <w:vAlign w:val="bottom"/>
          </w:tcPr>
          <w:p w14:paraId="0B967CF3" w14:textId="723B466F" w:rsidR="00FB07A0" w:rsidRDefault="00FB07A0" w:rsidP="009F4ADE">
            <w:pPr>
              <w:tabs>
                <w:tab w:val="left" w:pos="990"/>
              </w:tabs>
              <w:ind w:left="-30" w:right="-270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625ADA8" wp14:editId="5644517B">
                  <wp:simplePos x="0" y="0"/>
                  <wp:positionH relativeFrom="column">
                    <wp:posOffset>174625</wp:posOffset>
                  </wp:positionH>
                  <wp:positionV relativeFrom="paragraph">
                    <wp:posOffset>372110</wp:posOffset>
                  </wp:positionV>
                  <wp:extent cx="2314575" cy="1943100"/>
                  <wp:effectExtent l="95250" t="76200" r="85725" b="97155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0871 copy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194310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90" w:type="dxa"/>
            <w:gridSpan w:val="2"/>
          </w:tcPr>
          <w:p w14:paraId="27441DC4" w14:textId="77777777" w:rsidR="00FB07A0" w:rsidRDefault="00FB07A0" w:rsidP="009F4ADE">
            <w:pPr>
              <w:tabs>
                <w:tab w:val="left" w:pos="990"/>
              </w:tabs>
              <w:ind w:left="-30" w:right="-270"/>
            </w:pPr>
          </w:p>
        </w:tc>
        <w:tc>
          <w:tcPr>
            <w:tcW w:w="6316" w:type="dxa"/>
            <w:gridSpan w:val="2"/>
            <w:vAlign w:val="bottom"/>
          </w:tcPr>
          <w:p w14:paraId="7B36B779" w14:textId="4C204DB8" w:rsidR="00FB07A0" w:rsidRPr="00FB07A0" w:rsidRDefault="00FB07A0" w:rsidP="009F4ADE">
            <w:pPr>
              <w:pStyle w:val="Title"/>
              <w:rPr>
                <w:sz w:val="80"/>
                <w:szCs w:val="80"/>
              </w:rPr>
            </w:pPr>
            <w:r w:rsidRPr="00FB07A0">
              <w:rPr>
                <w:sz w:val="80"/>
                <w:szCs w:val="80"/>
              </w:rPr>
              <w:t>NIchol Mosende Lecera</w:t>
            </w:r>
          </w:p>
          <w:p w14:paraId="7D29A3E6" w14:textId="5767EF4A" w:rsidR="00FB07A0" w:rsidRPr="00C5578D" w:rsidRDefault="00FB07A0" w:rsidP="009F4ADE">
            <w:pPr>
              <w:pStyle w:val="Subtitle"/>
              <w:rPr>
                <w:spacing w:val="0"/>
                <w:w w:val="100"/>
              </w:rPr>
            </w:pPr>
            <w:r w:rsidRPr="00756B38">
              <w:rPr>
                <w:spacing w:val="1"/>
                <w:w w:val="64"/>
              </w:rPr>
              <w:t>Virtual Assistant/Typis</w:t>
            </w:r>
            <w:r w:rsidRPr="00756B38">
              <w:rPr>
                <w:spacing w:val="11"/>
                <w:w w:val="64"/>
              </w:rPr>
              <w:t>t</w:t>
            </w:r>
          </w:p>
        </w:tc>
      </w:tr>
      <w:tr w:rsidR="00FB07A0" w14:paraId="771A6291" w14:textId="77777777" w:rsidTr="009F4ADE">
        <w:trPr>
          <w:trHeight w:val="10557"/>
        </w:trPr>
        <w:tc>
          <w:tcPr>
            <w:tcW w:w="4530" w:type="dxa"/>
            <w:gridSpan w:val="2"/>
          </w:tcPr>
          <w:sdt>
            <w:sdtPr>
              <w:id w:val="-1711873194"/>
              <w:placeholder>
                <w:docPart w:val="DB09397C78E44152B3D8622F261376CB"/>
              </w:placeholder>
              <w:temporary/>
              <w:showingPlcHdr/>
              <w15:appearance w15:val="hidden"/>
            </w:sdtPr>
            <w:sdtEndPr/>
            <w:sdtContent>
              <w:p w14:paraId="27E3512C" w14:textId="77777777" w:rsidR="00FB07A0" w:rsidRDefault="00FB07A0" w:rsidP="009F4ADE">
                <w:pPr>
                  <w:pStyle w:val="Heading3"/>
                  <w:ind w:left="-30" w:right="-270"/>
                </w:pPr>
                <w:r w:rsidRPr="00D5459D">
                  <w:t>Profile</w:t>
                </w:r>
              </w:p>
            </w:sdtContent>
          </w:sdt>
          <w:p w14:paraId="56ADD169" w14:textId="77777777" w:rsidR="00FB07A0" w:rsidRDefault="00FB07A0" w:rsidP="009F4ADE">
            <w:pPr>
              <w:ind w:left="-30" w:right="-270"/>
            </w:pPr>
            <w:r>
              <w:t>Hello, my name is Nichol and I’m currently living in Zone 8, Patag, 6</w:t>
            </w:r>
            <w:r w:rsidRPr="00A91655">
              <w:rPr>
                <w:vertAlign w:val="superscript"/>
              </w:rPr>
              <w:t>th</w:t>
            </w:r>
            <w:r>
              <w:t xml:space="preserve"> Division Cagayan de Oro City. I’m more likely an ambivert person with a unique personality, I like to go hang out with a few friends and at the same time I feel like I want to isolate myself when I need to. </w:t>
            </w:r>
          </w:p>
          <w:p w14:paraId="65478D79" w14:textId="77777777" w:rsidR="00FB07A0" w:rsidRDefault="00FB07A0" w:rsidP="009F4ADE">
            <w:pPr>
              <w:ind w:left="-30" w:right="-270"/>
            </w:pPr>
          </w:p>
          <w:p w14:paraId="614E1CA9" w14:textId="5901A193" w:rsidR="00A56AAF" w:rsidRDefault="00FB07A0" w:rsidP="009F4ADE">
            <w:pPr>
              <w:ind w:left="-30" w:right="-270"/>
            </w:pPr>
            <w:r>
              <w:t xml:space="preserve">I’m a resourceful person, efficient, keen to details, a learner, a time keeper and loves to discover new things. </w:t>
            </w:r>
            <w:r w:rsidR="00A56AAF">
              <w:t xml:space="preserve">I’m a type of person that </w:t>
            </w:r>
            <w:r>
              <w:t xml:space="preserve"> tend to focus on things that I’m interested</w:t>
            </w:r>
            <w:r w:rsidR="00A56AAF">
              <w:t xml:space="preserve">. </w:t>
            </w:r>
          </w:p>
          <w:p w14:paraId="050B3D1E" w14:textId="57B0F97D" w:rsidR="00FB07A0" w:rsidRDefault="00A56AAF" w:rsidP="009F4ADE">
            <w:pPr>
              <w:ind w:left="-30" w:right="-270"/>
            </w:pPr>
            <w:r>
              <w:t>W</w:t>
            </w:r>
            <w:r w:rsidR="00FB07A0">
              <w:t>hen it comes to work, I always care about the feedback from my clients</w:t>
            </w:r>
            <w:r w:rsidR="00C5578D">
              <w:t>.</w:t>
            </w:r>
            <w:r w:rsidR="00FB07A0">
              <w:t xml:space="preserve"> I’m open to positive and negative feedback as I always believe that it </w:t>
            </w:r>
            <w:r w:rsidR="009F4ADE">
              <w:t>really</w:t>
            </w:r>
            <w:r w:rsidR="00FB07A0">
              <w:t xml:space="preserve"> help</w:t>
            </w:r>
            <w:r w:rsidR="009F4ADE">
              <w:t>s</w:t>
            </w:r>
            <w:r w:rsidR="00FB07A0">
              <w:t xml:space="preserve"> you </w:t>
            </w:r>
            <w:r w:rsidR="009F4ADE">
              <w:t xml:space="preserve">to </w:t>
            </w:r>
            <w:r w:rsidR="00FB07A0">
              <w:t xml:space="preserve">develop more on </w:t>
            </w:r>
            <w:r>
              <w:t>your skillset</w:t>
            </w:r>
            <w:r w:rsidR="009F4ADE">
              <w:t>.</w:t>
            </w:r>
            <w:r>
              <w:t xml:space="preserve"> </w:t>
            </w:r>
            <w:r w:rsidR="009F4ADE">
              <w:t>T</w:t>
            </w:r>
            <w:r>
              <w:t>he only thing that I’m still working on is when I’m more focus on my work, I tend to overthink and go into deep realization for myselfs worth.</w:t>
            </w:r>
            <w:r w:rsidR="009F4ADE">
              <w:t xml:space="preserve"> Nevertheless, I always make sure that I will do my best to give you the best results you deserve.</w:t>
            </w:r>
          </w:p>
          <w:sdt>
            <w:sdtPr>
              <w:id w:val="-1954003311"/>
              <w:placeholder>
                <w:docPart w:val="651EDA3F0C59467DA682FABFE968D1A2"/>
              </w:placeholder>
              <w:temporary/>
              <w:showingPlcHdr/>
              <w15:appearance w15:val="hidden"/>
            </w:sdtPr>
            <w:sdtEndPr/>
            <w:sdtContent>
              <w:p w14:paraId="1B34596E" w14:textId="77777777" w:rsidR="00FB07A0" w:rsidRPr="00CB0055" w:rsidRDefault="00FB07A0" w:rsidP="009F4ADE">
                <w:pPr>
                  <w:pStyle w:val="Heading3"/>
                  <w:ind w:left="-30" w:right="-270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7AB851FFA4014F4B97614749F0FC40CC"/>
              </w:placeholder>
              <w:temporary/>
              <w:showingPlcHdr/>
              <w15:appearance w15:val="hidden"/>
            </w:sdtPr>
            <w:sdtEndPr/>
            <w:sdtContent>
              <w:p w14:paraId="425786E9" w14:textId="77777777" w:rsidR="00FB07A0" w:rsidRDefault="00FB07A0" w:rsidP="009F4ADE">
                <w:pPr>
                  <w:ind w:left="-30" w:right="-270"/>
                </w:pPr>
                <w:r w:rsidRPr="004D3011">
                  <w:t>PHONE:</w:t>
                </w:r>
              </w:p>
            </w:sdtContent>
          </w:sdt>
          <w:p w14:paraId="32DF6A18" w14:textId="77777777" w:rsidR="00FB07A0" w:rsidRDefault="00FB07A0" w:rsidP="009F4ADE">
            <w:pPr>
              <w:ind w:left="-30" w:right="-270"/>
            </w:pPr>
            <w:r>
              <w:t>+63-906-846-1463</w:t>
            </w:r>
          </w:p>
          <w:p w14:paraId="3FF5DF34" w14:textId="77777777" w:rsidR="00FB07A0" w:rsidRPr="004D3011" w:rsidRDefault="00FB07A0" w:rsidP="009F4ADE">
            <w:pPr>
              <w:ind w:left="-30" w:right="-270"/>
            </w:pPr>
          </w:p>
          <w:sdt>
            <w:sdtPr>
              <w:id w:val="67859272"/>
              <w:placeholder>
                <w:docPart w:val="D6B4151CE6F241D994DC9996F3651E61"/>
              </w:placeholder>
              <w:temporary/>
              <w:showingPlcHdr/>
              <w15:appearance w15:val="hidden"/>
            </w:sdtPr>
            <w:sdtEndPr/>
            <w:sdtContent>
              <w:p w14:paraId="5680A87A" w14:textId="77777777" w:rsidR="00FB07A0" w:rsidRDefault="00FB07A0" w:rsidP="009F4ADE">
                <w:pPr>
                  <w:ind w:left="-30" w:right="-270"/>
                </w:pPr>
                <w:r w:rsidRPr="004D3011">
                  <w:t>WEBSITE:</w:t>
                </w:r>
              </w:p>
            </w:sdtContent>
          </w:sdt>
          <w:p w14:paraId="20CC4150" w14:textId="77777777" w:rsidR="00FB07A0" w:rsidRDefault="00FB07A0" w:rsidP="009F4ADE">
            <w:pPr>
              <w:ind w:left="-30" w:right="-270"/>
            </w:pPr>
            <w:r>
              <w:t>@facebook</w:t>
            </w:r>
          </w:p>
          <w:p w14:paraId="56F2709B" w14:textId="77777777" w:rsidR="00FB07A0" w:rsidRDefault="00FB07A0" w:rsidP="009F4ADE">
            <w:pPr>
              <w:ind w:left="-30" w:right="-270"/>
            </w:pPr>
            <w:r>
              <w:t>@instagram</w:t>
            </w:r>
          </w:p>
          <w:p w14:paraId="2DD6BC48" w14:textId="77777777" w:rsidR="00FB07A0" w:rsidRDefault="00FB07A0" w:rsidP="009F4ADE">
            <w:pPr>
              <w:ind w:left="-30" w:right="-270"/>
            </w:pPr>
            <w:r>
              <w:t>@tiktok</w:t>
            </w:r>
          </w:p>
          <w:p w14:paraId="2201E50F" w14:textId="77777777" w:rsidR="00FB07A0" w:rsidRDefault="00FB07A0" w:rsidP="009F4ADE">
            <w:pPr>
              <w:ind w:left="-30" w:right="-270"/>
            </w:pPr>
          </w:p>
          <w:sdt>
            <w:sdtPr>
              <w:id w:val="-240260293"/>
              <w:placeholder>
                <w:docPart w:val="E81990BE54CB4A908978072D78C0FE6F"/>
              </w:placeholder>
              <w:temporary/>
              <w:showingPlcHdr/>
              <w15:appearance w15:val="hidden"/>
            </w:sdtPr>
            <w:sdtEndPr/>
            <w:sdtContent>
              <w:p w14:paraId="3DBD2E31" w14:textId="77777777" w:rsidR="00FB07A0" w:rsidRDefault="00FB07A0" w:rsidP="009F4ADE">
                <w:pPr>
                  <w:ind w:left="-30" w:right="-270"/>
                </w:pPr>
                <w:r w:rsidRPr="004D3011">
                  <w:t>EMAIL:</w:t>
                </w:r>
              </w:p>
            </w:sdtContent>
          </w:sdt>
          <w:p w14:paraId="1DA1DB0E" w14:textId="77777777" w:rsidR="00FB07A0" w:rsidRPr="00E4381A" w:rsidRDefault="00FB07A0" w:rsidP="009F4ADE">
            <w:pPr>
              <w:ind w:left="-30" w:right="-270"/>
              <w:rPr>
                <w:rStyle w:val="Hyperlink"/>
              </w:rPr>
            </w:pPr>
            <w:r>
              <w:t>nichollecera11@gmail.com</w:t>
            </w:r>
          </w:p>
          <w:sdt>
            <w:sdtPr>
              <w:id w:val="-1444214663"/>
              <w:placeholder>
                <w:docPart w:val="4D80082A03DA4C59BE084D7D935C5867"/>
              </w:placeholder>
              <w:temporary/>
              <w:showingPlcHdr/>
              <w15:appearance w15:val="hidden"/>
            </w:sdtPr>
            <w:sdtEndPr/>
            <w:sdtContent>
              <w:p w14:paraId="655D65FA" w14:textId="77777777" w:rsidR="00FB07A0" w:rsidRPr="00CB0055" w:rsidRDefault="00FB07A0" w:rsidP="009F4ADE">
                <w:pPr>
                  <w:pStyle w:val="Heading3"/>
                  <w:ind w:left="-30" w:right="-270"/>
                </w:pPr>
                <w:r w:rsidRPr="00CB0055">
                  <w:t>Hobbies</w:t>
                </w:r>
              </w:p>
            </w:sdtContent>
          </w:sdt>
          <w:p w14:paraId="4B1E0302" w14:textId="77777777" w:rsidR="00FB07A0" w:rsidRDefault="00FB07A0" w:rsidP="009F4ADE">
            <w:pPr>
              <w:ind w:left="-30" w:right="-270"/>
            </w:pPr>
            <w:r>
              <w:t>Computer Enthusiast</w:t>
            </w:r>
          </w:p>
          <w:p w14:paraId="59663FBD" w14:textId="77777777" w:rsidR="00FB07A0" w:rsidRDefault="00FB07A0" w:rsidP="009F4ADE">
            <w:pPr>
              <w:ind w:left="-30" w:right="-270"/>
            </w:pPr>
            <w:r>
              <w:t>Graphic Designing</w:t>
            </w:r>
          </w:p>
          <w:p w14:paraId="42A81199" w14:textId="77777777" w:rsidR="00FB07A0" w:rsidRDefault="00FB07A0" w:rsidP="009F4ADE">
            <w:pPr>
              <w:ind w:left="-30" w:right="-270"/>
            </w:pPr>
            <w:r>
              <w:t>Playing Soccer/Futsal</w:t>
            </w:r>
          </w:p>
          <w:p w14:paraId="44B7EF8D" w14:textId="77777777" w:rsidR="00FB07A0" w:rsidRDefault="00FB07A0" w:rsidP="009F4ADE">
            <w:pPr>
              <w:ind w:left="-30" w:right="-270"/>
            </w:pPr>
            <w:r>
              <w:t>Playing bass guitar</w:t>
            </w:r>
          </w:p>
          <w:p w14:paraId="5F6DCD50" w14:textId="5312BA7D" w:rsidR="009F4ADE" w:rsidRPr="004D3011" w:rsidRDefault="00FB07A0" w:rsidP="0090407D">
            <w:pPr>
              <w:ind w:left="-30" w:right="-270"/>
            </w:pPr>
            <w:r>
              <w:t>Surfing Internet</w:t>
            </w:r>
          </w:p>
        </w:tc>
        <w:tc>
          <w:tcPr>
            <w:tcW w:w="697" w:type="dxa"/>
            <w:gridSpan w:val="2"/>
          </w:tcPr>
          <w:p w14:paraId="126A4EC8" w14:textId="66903E6E" w:rsidR="00FB07A0" w:rsidRDefault="00FB07A0" w:rsidP="009F4ADE">
            <w:pPr>
              <w:tabs>
                <w:tab w:val="left" w:pos="990"/>
              </w:tabs>
              <w:ind w:left="-30" w:right="-270"/>
            </w:pPr>
          </w:p>
        </w:tc>
        <w:tc>
          <w:tcPr>
            <w:tcW w:w="6316" w:type="dxa"/>
            <w:gridSpan w:val="2"/>
          </w:tcPr>
          <w:sdt>
            <w:sdtPr>
              <w:id w:val="1049110328"/>
              <w:placeholder>
                <w:docPart w:val="64447BD022894B569AF8F9685A313974"/>
              </w:placeholder>
              <w:temporary/>
              <w:showingPlcHdr/>
              <w15:appearance w15:val="hidden"/>
            </w:sdtPr>
            <w:sdtEndPr/>
            <w:sdtContent>
              <w:p w14:paraId="135D0488" w14:textId="77777777" w:rsidR="00FB07A0" w:rsidRDefault="00FB07A0" w:rsidP="009F4ADE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72839FE2" w14:textId="551FD47C" w:rsidR="00FB07A0" w:rsidRPr="00036450" w:rsidRDefault="00FB07A0" w:rsidP="009F4ADE">
            <w:pPr>
              <w:pStyle w:val="Heading4"/>
            </w:pPr>
            <w:r>
              <w:t>University of Rizal System</w:t>
            </w:r>
          </w:p>
          <w:p w14:paraId="3E999012" w14:textId="7193B953" w:rsidR="00FB07A0" w:rsidRPr="00B359E4" w:rsidRDefault="00FB07A0" w:rsidP="009F4ADE">
            <w:pPr>
              <w:pStyle w:val="Date"/>
            </w:pPr>
            <w:r w:rsidRPr="00686BB6">
              <w:rPr>
                <w:sz w:val="20"/>
                <w:szCs w:val="24"/>
              </w:rPr>
              <w:t>June 2014</w:t>
            </w:r>
            <w:r>
              <w:t>–</w:t>
            </w:r>
            <w:r w:rsidRPr="00B359E4">
              <w:t xml:space="preserve"> </w:t>
            </w:r>
            <w:r>
              <w:t>April 2016</w:t>
            </w:r>
          </w:p>
          <w:p w14:paraId="2438DCD4" w14:textId="2C682C65" w:rsidR="00FB07A0" w:rsidRDefault="00FB07A0" w:rsidP="009F4ADE">
            <w:r>
              <w:t>Bachelor of Science in Business Administration Major in Marketing Management</w:t>
            </w:r>
          </w:p>
          <w:p w14:paraId="347C8623" w14:textId="417EE622" w:rsidR="00FB07A0" w:rsidRDefault="00FB07A0" w:rsidP="009F4ADE"/>
          <w:p w14:paraId="2832AD61" w14:textId="2A8386A7" w:rsidR="00FB07A0" w:rsidRPr="00B359E4" w:rsidRDefault="00FB07A0" w:rsidP="009F4ADE">
            <w:pPr>
              <w:pStyle w:val="Heading4"/>
            </w:pPr>
            <w:r>
              <w:t>Cagayan de Oro College Phinma Education Network</w:t>
            </w:r>
          </w:p>
          <w:p w14:paraId="3B3232B6" w14:textId="3EF80A8D" w:rsidR="00FB07A0" w:rsidRPr="00B359E4" w:rsidRDefault="00FB07A0" w:rsidP="009F4ADE">
            <w:pPr>
              <w:pStyle w:val="Date"/>
            </w:pPr>
            <w:r>
              <w:t>June 2017</w:t>
            </w:r>
            <w:r w:rsidRPr="00B359E4">
              <w:t xml:space="preserve"> </w:t>
            </w:r>
            <w:r>
              <w:t>–</w:t>
            </w:r>
            <w:r w:rsidRPr="00B359E4">
              <w:t xml:space="preserve"> </w:t>
            </w:r>
            <w:r>
              <w:t>March 2018</w:t>
            </w:r>
          </w:p>
          <w:p w14:paraId="0FD04D1B" w14:textId="14798197" w:rsidR="00FB07A0" w:rsidRDefault="00FB07A0" w:rsidP="009F4ADE">
            <w:r>
              <w:t>Bachelor of Science in Information Technology</w:t>
            </w:r>
          </w:p>
          <w:sdt>
            <w:sdtPr>
              <w:id w:val="1001553383"/>
              <w:placeholder>
                <w:docPart w:val="C2EE2FEEE47A449A9A62172157CAE432"/>
              </w:placeholder>
              <w:temporary/>
              <w:showingPlcHdr/>
              <w15:appearance w15:val="hidden"/>
            </w:sdtPr>
            <w:sdtEndPr/>
            <w:sdtContent>
              <w:p w14:paraId="452AC83E" w14:textId="77777777" w:rsidR="00FB07A0" w:rsidRDefault="00FB07A0" w:rsidP="009F4ADE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1550DEA6" w14:textId="7ED0F271" w:rsidR="00FB07A0" w:rsidRDefault="00FB07A0" w:rsidP="009F4ADE">
            <w:pPr>
              <w:pStyle w:val="Heading4"/>
            </w:pPr>
            <w:r>
              <w:t xml:space="preserve">Jollibee Lourdes </w:t>
            </w:r>
          </w:p>
          <w:p w14:paraId="5A7A3DE6" w14:textId="7F932606" w:rsidR="00FB07A0" w:rsidRDefault="00FB07A0" w:rsidP="009F4ADE">
            <w:pPr>
              <w:pStyle w:val="Heading4"/>
            </w:pPr>
            <w:r>
              <w:t>Service Crew</w:t>
            </w:r>
          </w:p>
          <w:p w14:paraId="1EA59838" w14:textId="02E30A16" w:rsidR="00FB07A0" w:rsidRPr="00504B24" w:rsidRDefault="00FB07A0" w:rsidP="009F4ADE">
            <w:r>
              <w:t>Capistrano Street, Cagayan de Oro City</w:t>
            </w:r>
          </w:p>
          <w:p w14:paraId="51CD52E4" w14:textId="79F846D5" w:rsidR="00FB07A0" w:rsidRPr="00036450" w:rsidRDefault="00FB07A0" w:rsidP="009F4ADE">
            <w:pPr>
              <w:pStyle w:val="Date"/>
            </w:pPr>
            <w:r>
              <w:t>2011</w:t>
            </w:r>
          </w:p>
          <w:p w14:paraId="4CF1D7A8" w14:textId="2B10BE9D" w:rsidR="00FB07A0" w:rsidRDefault="00FB07A0" w:rsidP="009F4ADE"/>
          <w:p w14:paraId="74EB3845" w14:textId="014FED76" w:rsidR="00FB07A0" w:rsidRDefault="00FB07A0" w:rsidP="009F4ADE">
            <w:pPr>
              <w:pStyle w:val="Heading4"/>
            </w:pPr>
            <w:r>
              <w:t>Momentum Kinetics International</w:t>
            </w:r>
            <w:r w:rsidRPr="004D3011">
              <w:t xml:space="preserve"> </w:t>
            </w:r>
          </w:p>
          <w:p w14:paraId="7EDAB303" w14:textId="48B9B0B2" w:rsidR="00FB07A0" w:rsidRDefault="00FB07A0" w:rsidP="009F4ADE">
            <w:pPr>
              <w:pStyle w:val="Heading4"/>
            </w:pPr>
            <w:r>
              <w:t>Product Merchandiser</w:t>
            </w:r>
          </w:p>
          <w:p w14:paraId="27127559" w14:textId="42B4F153" w:rsidR="00FB07A0" w:rsidRPr="00504B24" w:rsidRDefault="00FB07A0" w:rsidP="009F4ADE">
            <w:r>
              <w:t>Ayala triangle Gardens, Makati Avenue, Makati City</w:t>
            </w:r>
          </w:p>
          <w:p w14:paraId="0A2CA988" w14:textId="43B64B42" w:rsidR="00FB07A0" w:rsidRPr="004D3011" w:rsidRDefault="00FB07A0" w:rsidP="009F4ADE">
            <w:pPr>
              <w:pStyle w:val="Date"/>
            </w:pPr>
            <w:r>
              <w:t xml:space="preserve">March </w:t>
            </w:r>
            <w:r w:rsidRPr="004D3011">
              <w:t>–</w:t>
            </w:r>
            <w:r>
              <w:t>August 2012</w:t>
            </w:r>
          </w:p>
          <w:p w14:paraId="6E7083D8" w14:textId="456C8276" w:rsidR="00FB07A0" w:rsidRDefault="00FB07A0" w:rsidP="009F4ADE"/>
          <w:p w14:paraId="6D7EF392" w14:textId="34143011" w:rsidR="00FB07A0" w:rsidRDefault="00FB07A0" w:rsidP="009F4ADE">
            <w:pPr>
              <w:pStyle w:val="Heading4"/>
            </w:pPr>
            <w:r>
              <w:t xml:space="preserve">Ibex Global Solutions </w:t>
            </w:r>
          </w:p>
          <w:p w14:paraId="3A531CDA" w14:textId="113D17AC" w:rsidR="00FB07A0" w:rsidRDefault="00FB07A0" w:rsidP="009F4ADE">
            <w:pPr>
              <w:pStyle w:val="Heading4"/>
            </w:pPr>
            <w:r>
              <w:t>Customer Service Representative</w:t>
            </w:r>
          </w:p>
          <w:p w14:paraId="2186B7EE" w14:textId="4DA380CF" w:rsidR="00FB07A0" w:rsidRPr="00504B24" w:rsidRDefault="00FB07A0" w:rsidP="009F4ADE">
            <w:pPr>
              <w:jc w:val="both"/>
              <w:rPr>
                <w:szCs w:val="24"/>
              </w:rPr>
            </w:pPr>
            <w:r w:rsidRPr="00504B24">
              <w:rPr>
                <w:szCs w:val="24"/>
              </w:rPr>
              <w:t xml:space="preserve">Hanson Building Ortigas Center, Pasig City. </w:t>
            </w:r>
          </w:p>
          <w:p w14:paraId="46D29B47" w14:textId="53D4B84A" w:rsidR="009F4ADE" w:rsidRPr="009F4ADE" w:rsidRDefault="00FB07A0" w:rsidP="009F4ADE">
            <w:pPr>
              <w:pStyle w:val="Date"/>
            </w:pPr>
            <w:r>
              <w:t xml:space="preserve">August 2015 </w:t>
            </w:r>
            <w:r w:rsidRPr="004D3011">
              <w:t>–</w:t>
            </w:r>
            <w:r>
              <w:t xml:space="preserve"> February 2016</w:t>
            </w:r>
          </w:p>
          <w:p w14:paraId="7D4E3FE1" w14:textId="38095E0E" w:rsidR="00FB07A0" w:rsidRDefault="00FB07A0" w:rsidP="009F4ADE">
            <w:r w:rsidRPr="004D3011">
              <w:t xml:space="preserve"> </w:t>
            </w:r>
          </w:p>
          <w:p w14:paraId="3DF58B6E" w14:textId="0A14CF21" w:rsidR="00FB07A0" w:rsidRDefault="00FB07A0" w:rsidP="009F4ADE">
            <w:pPr>
              <w:pStyle w:val="Heading4"/>
            </w:pPr>
            <w:r>
              <w:t>Quicktate</w:t>
            </w:r>
            <w:r w:rsidRPr="004D3011">
              <w:t xml:space="preserve">  </w:t>
            </w:r>
            <w:r>
              <w:t>LLC</w:t>
            </w:r>
          </w:p>
          <w:p w14:paraId="0FF2DBFF" w14:textId="04CBAD28" w:rsidR="00FB07A0" w:rsidRDefault="00FB07A0" w:rsidP="009F4ADE">
            <w:pPr>
              <w:pStyle w:val="Heading4"/>
            </w:pPr>
            <w:r>
              <w:t>Typists/Trancriber/English Proofreader</w:t>
            </w:r>
          </w:p>
          <w:p w14:paraId="72EE81BA" w14:textId="40616556" w:rsidR="00FB07A0" w:rsidRPr="00504B24" w:rsidRDefault="00FB07A0" w:rsidP="009F4ADE">
            <w:r>
              <w:t>San Francisco, California, USA</w:t>
            </w:r>
          </w:p>
          <w:p w14:paraId="42F3B056" w14:textId="62AF021A" w:rsidR="00FB07A0" w:rsidRDefault="00FB07A0" w:rsidP="009F4ADE">
            <w:pPr>
              <w:pStyle w:val="Date"/>
            </w:pPr>
            <w:r w:rsidRPr="00504B24">
              <w:rPr>
                <w:szCs w:val="24"/>
              </w:rPr>
              <w:t>April 20</w:t>
            </w:r>
            <w:r>
              <w:rPr>
                <w:szCs w:val="24"/>
              </w:rPr>
              <w:t xml:space="preserve">16 </w:t>
            </w:r>
            <w:r w:rsidRPr="00504B24">
              <w:rPr>
                <w:szCs w:val="24"/>
              </w:rPr>
              <w:t xml:space="preserve">– </w:t>
            </w:r>
            <w:r>
              <w:rPr>
                <w:szCs w:val="24"/>
              </w:rPr>
              <w:t>present</w:t>
            </w:r>
          </w:p>
          <w:p w14:paraId="19C09F26" w14:textId="19BAAB36" w:rsidR="00FB07A0" w:rsidRPr="00504B24" w:rsidRDefault="00FB07A0" w:rsidP="009F4ADE"/>
          <w:p w14:paraId="0DA6285C" w14:textId="6FB09B0E" w:rsidR="00FB07A0" w:rsidRDefault="00FB07A0" w:rsidP="009F4ADE">
            <w:pPr>
              <w:pStyle w:val="Heading4"/>
            </w:pPr>
            <w:r>
              <w:t>Virtual Assistant</w:t>
            </w:r>
            <w:r w:rsidRPr="004D3011">
              <w:t xml:space="preserve"> </w:t>
            </w:r>
            <w:r>
              <w:t xml:space="preserve"> </w:t>
            </w:r>
          </w:p>
          <w:p w14:paraId="3A6703B3" w14:textId="5E097E9C" w:rsidR="00FB07A0" w:rsidRDefault="00FB07A0" w:rsidP="009F4ADE">
            <w:pPr>
              <w:pStyle w:val="Heading4"/>
            </w:pPr>
            <w:r>
              <w:t>Appointment Setter/Social Media Manager/Support</w:t>
            </w:r>
          </w:p>
          <w:p w14:paraId="1D05BF4C" w14:textId="14FA8621" w:rsidR="00FB07A0" w:rsidRPr="00FB07A0" w:rsidRDefault="00FB07A0" w:rsidP="009F4ADE">
            <w:r>
              <w:t>WFH</w:t>
            </w:r>
          </w:p>
          <w:p w14:paraId="12D100DA" w14:textId="5B6A4766" w:rsidR="009F4ADE" w:rsidRPr="0090407D" w:rsidRDefault="00FB07A0" w:rsidP="0090407D">
            <w:pPr>
              <w:pStyle w:val="Date"/>
            </w:pPr>
            <w:r>
              <w:t xml:space="preserve">July 2020  </w:t>
            </w:r>
            <w:r w:rsidRPr="004D3011">
              <w:t>–</w:t>
            </w:r>
            <w:r>
              <w:t xml:space="preserve"> present</w:t>
            </w:r>
            <w:r w:rsidR="00D37603" w:rsidRPr="009F4ADE">
              <w:rPr>
                <w:rFonts w:ascii="Air America" w:hAnsi="Air America"/>
                <w:b/>
                <w:noProof/>
                <w:sz w:val="96"/>
                <w:szCs w:val="96"/>
              </w:rPr>
              <w:drawing>
                <wp:anchor distT="0" distB="0" distL="114300" distR="114300" simplePos="0" relativeHeight="251661312" behindDoc="1" locked="0" layoutInCell="1" allowOverlap="1" wp14:anchorId="1F0A78D2" wp14:editId="280B6BE8">
                  <wp:simplePos x="0" y="0"/>
                  <wp:positionH relativeFrom="column">
                    <wp:posOffset>-857250</wp:posOffset>
                  </wp:positionH>
                  <wp:positionV relativeFrom="paragraph">
                    <wp:posOffset>3231515</wp:posOffset>
                  </wp:positionV>
                  <wp:extent cx="4210050" cy="2818130"/>
                  <wp:effectExtent l="0" t="0" r="0" b="127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Nichol Mosende Lecera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81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A4442EF" w14:textId="727E7705" w:rsidR="00FB07A0" w:rsidRDefault="00FB07A0" w:rsidP="003E4930"/>
    <w:p w14:paraId="3B61C1FD" w14:textId="79F8909E" w:rsidR="00E84698" w:rsidRDefault="00E84698" w:rsidP="003E4930"/>
    <w:p w14:paraId="466B9DD8" w14:textId="299340DC" w:rsidR="00E84698" w:rsidRDefault="00E84698" w:rsidP="003E4930"/>
    <w:p w14:paraId="256658EE" w14:textId="539C7C23" w:rsidR="00E84698" w:rsidRDefault="00E84698" w:rsidP="003E4930"/>
    <w:p w14:paraId="3EF1DDB4" w14:textId="10180864" w:rsidR="00E84698" w:rsidRDefault="00756B38" w:rsidP="003E4930">
      <w:bookmarkStart w:id="0" w:name="_GoBack"/>
      <w:r>
        <w:rPr>
          <w:noProof/>
          <w:spacing w:val="1"/>
          <w:w w:val="64"/>
        </w:rPr>
        <w:lastRenderedPageBreak/>
        <w:drawing>
          <wp:anchor distT="0" distB="0" distL="114300" distR="114300" simplePos="0" relativeHeight="251662336" behindDoc="1" locked="0" layoutInCell="1" allowOverlap="1" wp14:anchorId="2D1920B2" wp14:editId="0708B4A0">
            <wp:simplePos x="0" y="0"/>
            <wp:positionH relativeFrom="margin">
              <wp:align>left</wp:align>
            </wp:positionH>
            <wp:positionV relativeFrom="paragraph">
              <wp:posOffset>-173237</wp:posOffset>
            </wp:positionV>
            <wp:extent cx="3864610" cy="273240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CHOL MOSENDE LECERA (1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404DDC59" w14:textId="26B37461" w:rsidR="00E84698" w:rsidRDefault="00E84698" w:rsidP="003E4930"/>
    <w:p w14:paraId="734A5565" w14:textId="1E20E249" w:rsidR="00E84698" w:rsidRDefault="00E84698" w:rsidP="003E4930"/>
    <w:p w14:paraId="7143C8F0" w14:textId="3AAF9BD9" w:rsidR="00E84698" w:rsidRDefault="00E84698" w:rsidP="003E4930"/>
    <w:p w14:paraId="6F504997" w14:textId="02EBE959" w:rsidR="00E84698" w:rsidRDefault="00E84698" w:rsidP="003E4930"/>
    <w:p w14:paraId="61D81629" w14:textId="39B0D6AA" w:rsidR="00E84698" w:rsidRDefault="00E84698" w:rsidP="003E4930"/>
    <w:p w14:paraId="09C6F1A9" w14:textId="480F22D9" w:rsidR="00E84698" w:rsidRDefault="00E84698" w:rsidP="003E4930"/>
    <w:p w14:paraId="77D1F164" w14:textId="5094A467" w:rsidR="00E84698" w:rsidRDefault="00E84698" w:rsidP="003E4930"/>
    <w:p w14:paraId="79DF2189" w14:textId="1E6BDF79" w:rsidR="00E84698" w:rsidRDefault="00E84698" w:rsidP="003E4930"/>
    <w:p w14:paraId="785A5469" w14:textId="05FFB9C0" w:rsidR="00E84698" w:rsidRDefault="00E84698" w:rsidP="003E4930"/>
    <w:p w14:paraId="0FD33ECA" w14:textId="121852FE" w:rsidR="00E84698" w:rsidRDefault="00E84698" w:rsidP="003E4930"/>
    <w:p w14:paraId="00E4D0F3" w14:textId="645A1A5D" w:rsidR="00E84698" w:rsidRDefault="00E84698" w:rsidP="003E4930"/>
    <w:p w14:paraId="14D1D5F5" w14:textId="7BB87CBD" w:rsidR="00E84698" w:rsidRDefault="00756B38" w:rsidP="003E4930">
      <w:r>
        <w:rPr>
          <w:noProof/>
          <w:spacing w:val="1"/>
          <w:w w:val="64"/>
        </w:rPr>
        <w:drawing>
          <wp:anchor distT="0" distB="0" distL="114300" distR="114300" simplePos="0" relativeHeight="251663360" behindDoc="1" locked="0" layoutInCell="1" allowOverlap="1" wp14:anchorId="22ECC710" wp14:editId="085808E3">
            <wp:simplePos x="0" y="0"/>
            <wp:positionH relativeFrom="margin">
              <wp:posOffset>2912597</wp:posOffset>
            </wp:positionH>
            <wp:positionV relativeFrom="paragraph">
              <wp:posOffset>1208316</wp:posOffset>
            </wp:positionV>
            <wp:extent cx="3891516" cy="273215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ichol Mosende Lecer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516" cy="2732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1"/>
          <w:w w:val="64"/>
        </w:rPr>
        <w:drawing>
          <wp:anchor distT="0" distB="0" distL="114300" distR="114300" simplePos="0" relativeHeight="251664384" behindDoc="1" locked="0" layoutInCell="1" allowOverlap="1" wp14:anchorId="1B3735DE" wp14:editId="1CE70473">
            <wp:simplePos x="0" y="0"/>
            <wp:positionH relativeFrom="margin">
              <wp:posOffset>127827</wp:posOffset>
            </wp:positionH>
            <wp:positionV relativeFrom="paragraph">
              <wp:posOffset>4333727</wp:posOffset>
            </wp:positionV>
            <wp:extent cx="3912250" cy="27317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ichol Mosende Lecera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25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84698" w:rsidSect="00C5578D">
      <w:headerReference w:type="default" r:id="rId14"/>
      <w:pgSz w:w="12240" w:h="15840"/>
      <w:pgMar w:top="0" w:right="720" w:bottom="5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2F3AA7" w14:textId="77777777" w:rsidR="00A153A6" w:rsidRDefault="00A153A6" w:rsidP="000C45FF">
      <w:r>
        <w:separator/>
      </w:r>
    </w:p>
  </w:endnote>
  <w:endnote w:type="continuationSeparator" w:id="0">
    <w:p w14:paraId="4A0119D1" w14:textId="77777777" w:rsidR="00A153A6" w:rsidRDefault="00A153A6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ir America">
    <w:panose1 w:val="000005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C050B9" w14:textId="77777777" w:rsidR="00A153A6" w:rsidRDefault="00A153A6" w:rsidP="000C45FF">
      <w:r>
        <w:separator/>
      </w:r>
    </w:p>
  </w:footnote>
  <w:footnote w:type="continuationSeparator" w:id="0">
    <w:p w14:paraId="5C8D0AF1" w14:textId="77777777" w:rsidR="00A153A6" w:rsidRDefault="00A153A6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7CED2D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E7B6160" wp14:editId="4E5375AB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6" name="Graphic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879"/>
    <w:rsid w:val="00036450"/>
    <w:rsid w:val="00094499"/>
    <w:rsid w:val="000C45FF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2A7D0B"/>
    <w:rsid w:val="002E16FE"/>
    <w:rsid w:val="0030481B"/>
    <w:rsid w:val="003156FC"/>
    <w:rsid w:val="003254B5"/>
    <w:rsid w:val="0037121F"/>
    <w:rsid w:val="003A6B7D"/>
    <w:rsid w:val="003B06CA"/>
    <w:rsid w:val="003E4930"/>
    <w:rsid w:val="004071FC"/>
    <w:rsid w:val="00445947"/>
    <w:rsid w:val="0045704F"/>
    <w:rsid w:val="004813B3"/>
    <w:rsid w:val="00496591"/>
    <w:rsid w:val="004C63E4"/>
    <w:rsid w:val="004D3011"/>
    <w:rsid w:val="00504B24"/>
    <w:rsid w:val="005262AC"/>
    <w:rsid w:val="005E39D5"/>
    <w:rsid w:val="00600670"/>
    <w:rsid w:val="0062123A"/>
    <w:rsid w:val="00646E75"/>
    <w:rsid w:val="006771D0"/>
    <w:rsid w:val="00686BB6"/>
    <w:rsid w:val="00715FCB"/>
    <w:rsid w:val="00743101"/>
    <w:rsid w:val="00756B38"/>
    <w:rsid w:val="007775E1"/>
    <w:rsid w:val="007867A0"/>
    <w:rsid w:val="007927F5"/>
    <w:rsid w:val="007C7EC0"/>
    <w:rsid w:val="007D4F8A"/>
    <w:rsid w:val="00802CA0"/>
    <w:rsid w:val="00870E66"/>
    <w:rsid w:val="0090407D"/>
    <w:rsid w:val="009260CD"/>
    <w:rsid w:val="00952C25"/>
    <w:rsid w:val="009F4ADE"/>
    <w:rsid w:val="00A153A6"/>
    <w:rsid w:val="00A2118D"/>
    <w:rsid w:val="00A56AAF"/>
    <w:rsid w:val="00A91655"/>
    <w:rsid w:val="00AD76E2"/>
    <w:rsid w:val="00B20152"/>
    <w:rsid w:val="00B359E4"/>
    <w:rsid w:val="00B57D98"/>
    <w:rsid w:val="00B70850"/>
    <w:rsid w:val="00C066B6"/>
    <w:rsid w:val="00C07340"/>
    <w:rsid w:val="00C37BA1"/>
    <w:rsid w:val="00C4674C"/>
    <w:rsid w:val="00C506CF"/>
    <w:rsid w:val="00C5578D"/>
    <w:rsid w:val="00C72BED"/>
    <w:rsid w:val="00C9578B"/>
    <w:rsid w:val="00C96DA9"/>
    <w:rsid w:val="00CB0055"/>
    <w:rsid w:val="00CD51D2"/>
    <w:rsid w:val="00D2522B"/>
    <w:rsid w:val="00D37603"/>
    <w:rsid w:val="00D422DE"/>
    <w:rsid w:val="00D43879"/>
    <w:rsid w:val="00D5459D"/>
    <w:rsid w:val="00DA1F4D"/>
    <w:rsid w:val="00DD172A"/>
    <w:rsid w:val="00E25A26"/>
    <w:rsid w:val="00E4381A"/>
    <w:rsid w:val="00E55D74"/>
    <w:rsid w:val="00E84698"/>
    <w:rsid w:val="00F60274"/>
    <w:rsid w:val="00F77FB9"/>
    <w:rsid w:val="00FB068F"/>
    <w:rsid w:val="00FB07A0"/>
    <w:rsid w:val="00FC4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E9E277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qFormat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NoSpacing">
    <w:name w:val="No Spacing"/>
    <w:uiPriority w:val="1"/>
    <w:qFormat/>
    <w:rsid w:val="003E4930"/>
    <w:rPr>
      <w:rFonts w:eastAsiaTheme="minorHAnsi"/>
      <w:color w:val="775F55" w:themeColor="text2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-1\AppData\Roaming\Microsoft\Templates\Bold%20modern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B09397C78E44152B3D8622F261376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D06236-F350-490A-B9D5-B56C0D6681ED}"/>
      </w:docPartPr>
      <w:docPartBody>
        <w:p w:rsidR="00E90117" w:rsidRDefault="00BA4491" w:rsidP="00BA4491">
          <w:pPr>
            <w:pStyle w:val="DB09397C78E44152B3D8622F261376CB"/>
          </w:pPr>
          <w:r w:rsidRPr="00D5459D">
            <w:t>Profile</w:t>
          </w:r>
        </w:p>
      </w:docPartBody>
    </w:docPart>
    <w:docPart>
      <w:docPartPr>
        <w:name w:val="651EDA3F0C59467DA682FABFE968D1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46E353-2AC8-4A7A-BCBD-4F21D9C863CC}"/>
      </w:docPartPr>
      <w:docPartBody>
        <w:p w:rsidR="00E90117" w:rsidRDefault="00BA4491" w:rsidP="00BA4491">
          <w:pPr>
            <w:pStyle w:val="651EDA3F0C59467DA682FABFE968D1A2"/>
          </w:pPr>
          <w:r w:rsidRPr="00CB0055">
            <w:t>Contact</w:t>
          </w:r>
        </w:p>
      </w:docPartBody>
    </w:docPart>
    <w:docPart>
      <w:docPartPr>
        <w:name w:val="7AB851FFA4014F4B97614749F0FC40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6A5E68-282F-49BB-812A-CA1BC3961E93}"/>
      </w:docPartPr>
      <w:docPartBody>
        <w:p w:rsidR="00E90117" w:rsidRDefault="00BA4491" w:rsidP="00BA4491">
          <w:pPr>
            <w:pStyle w:val="7AB851FFA4014F4B97614749F0FC40CC"/>
          </w:pPr>
          <w:r w:rsidRPr="004D3011">
            <w:t>PHONE:</w:t>
          </w:r>
        </w:p>
      </w:docPartBody>
    </w:docPart>
    <w:docPart>
      <w:docPartPr>
        <w:name w:val="D6B4151CE6F241D994DC9996F3651E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541C45-0D11-4815-8FA2-A473234EB7F1}"/>
      </w:docPartPr>
      <w:docPartBody>
        <w:p w:rsidR="00E90117" w:rsidRDefault="00BA4491" w:rsidP="00BA4491">
          <w:pPr>
            <w:pStyle w:val="D6B4151CE6F241D994DC9996F3651E61"/>
          </w:pPr>
          <w:r w:rsidRPr="004D3011">
            <w:t>WEBSITE:</w:t>
          </w:r>
        </w:p>
      </w:docPartBody>
    </w:docPart>
    <w:docPart>
      <w:docPartPr>
        <w:name w:val="E81990BE54CB4A908978072D78C0FE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CEFD9D-1CD3-4911-8C2B-5640E5BDC59B}"/>
      </w:docPartPr>
      <w:docPartBody>
        <w:p w:rsidR="00E90117" w:rsidRDefault="00BA4491" w:rsidP="00BA4491">
          <w:pPr>
            <w:pStyle w:val="E81990BE54CB4A908978072D78C0FE6F"/>
          </w:pPr>
          <w:r w:rsidRPr="004D3011">
            <w:t>EMAIL:</w:t>
          </w:r>
        </w:p>
      </w:docPartBody>
    </w:docPart>
    <w:docPart>
      <w:docPartPr>
        <w:name w:val="4D80082A03DA4C59BE084D7D935C58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BFDD23-0B38-4513-B5A8-C59928098E79}"/>
      </w:docPartPr>
      <w:docPartBody>
        <w:p w:rsidR="00E90117" w:rsidRDefault="00BA4491" w:rsidP="00BA4491">
          <w:pPr>
            <w:pStyle w:val="4D80082A03DA4C59BE084D7D935C5867"/>
          </w:pPr>
          <w:r w:rsidRPr="00CB0055">
            <w:t>Hobbies</w:t>
          </w:r>
        </w:p>
      </w:docPartBody>
    </w:docPart>
    <w:docPart>
      <w:docPartPr>
        <w:name w:val="64447BD022894B569AF8F9685A3139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5EC634-6317-4E58-8694-C1304C9C6299}"/>
      </w:docPartPr>
      <w:docPartBody>
        <w:p w:rsidR="00E90117" w:rsidRDefault="00BA4491" w:rsidP="00BA4491">
          <w:pPr>
            <w:pStyle w:val="64447BD022894B569AF8F9685A313974"/>
          </w:pPr>
          <w:r w:rsidRPr="00036450">
            <w:t>EDUCATION</w:t>
          </w:r>
        </w:p>
      </w:docPartBody>
    </w:docPart>
    <w:docPart>
      <w:docPartPr>
        <w:name w:val="C2EE2FEEE47A449A9A62172157CAE4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650F53-19E9-463C-B44E-77474939121E}"/>
      </w:docPartPr>
      <w:docPartBody>
        <w:p w:rsidR="00E90117" w:rsidRDefault="00BA4491" w:rsidP="00BA4491">
          <w:pPr>
            <w:pStyle w:val="C2EE2FEEE47A449A9A62172157CAE432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ir America">
    <w:panose1 w:val="000005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491"/>
    <w:rsid w:val="000A3591"/>
    <w:rsid w:val="001C14E1"/>
    <w:rsid w:val="003440FC"/>
    <w:rsid w:val="004719DD"/>
    <w:rsid w:val="005721C7"/>
    <w:rsid w:val="00593F8F"/>
    <w:rsid w:val="0066716D"/>
    <w:rsid w:val="007746A7"/>
    <w:rsid w:val="00BA4491"/>
    <w:rsid w:val="00E9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BA4491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61246D7C56E44ABB3BC376D47ACAA78">
    <w:name w:val="161246D7C56E44ABB3BC376D47ACAA78"/>
  </w:style>
  <w:style w:type="paragraph" w:customStyle="1" w:styleId="132F7E6C4F774F3F9949C63E6C1B5272">
    <w:name w:val="132F7E6C4F774F3F9949C63E6C1B5272"/>
  </w:style>
  <w:style w:type="paragraph" w:customStyle="1" w:styleId="3205C76587BB4749B80E55A7005B8B58">
    <w:name w:val="3205C76587BB4749B80E55A7005B8B58"/>
  </w:style>
  <w:style w:type="paragraph" w:customStyle="1" w:styleId="59BDD8B0083E4EDDB636C7C7F48EB929">
    <w:name w:val="59BDD8B0083E4EDDB636C7C7F48EB929"/>
  </w:style>
  <w:style w:type="paragraph" w:customStyle="1" w:styleId="5F56E2C5277440CBACD4A52157A16645">
    <w:name w:val="5F56E2C5277440CBACD4A52157A16645"/>
  </w:style>
  <w:style w:type="paragraph" w:customStyle="1" w:styleId="AADBDDC94C454AA19E2411C5E6EF1C52">
    <w:name w:val="AADBDDC94C454AA19E2411C5E6EF1C52"/>
  </w:style>
  <w:style w:type="paragraph" w:customStyle="1" w:styleId="D55FD6EE0D22448AAD1439FE0F733DCC">
    <w:name w:val="D55FD6EE0D22448AAD1439FE0F733DCC"/>
  </w:style>
  <w:style w:type="paragraph" w:customStyle="1" w:styleId="331D87180E9348E6A4CD1D2E94BE9395">
    <w:name w:val="331D87180E9348E6A4CD1D2E94BE9395"/>
  </w:style>
  <w:style w:type="paragraph" w:customStyle="1" w:styleId="5EBA941CBA5E41A789BF1E3DFF3B45FA">
    <w:name w:val="5EBA941CBA5E41A789BF1E3DFF3B45FA"/>
  </w:style>
  <w:style w:type="paragraph" w:customStyle="1" w:styleId="425B6906F40247A89CD5857591264289">
    <w:name w:val="425B6906F40247A89CD5857591264289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494A512A53704885A78AAC0984EC3EA4">
    <w:name w:val="494A512A53704885A78AAC0984EC3EA4"/>
  </w:style>
  <w:style w:type="paragraph" w:customStyle="1" w:styleId="331F74ECA0054A00930EA3250B2B4C95">
    <w:name w:val="331F74ECA0054A00930EA3250B2B4C95"/>
  </w:style>
  <w:style w:type="paragraph" w:customStyle="1" w:styleId="91D7299B2E01478AA6EBA2244DA57EB6">
    <w:name w:val="91D7299B2E01478AA6EBA2244DA57EB6"/>
  </w:style>
  <w:style w:type="paragraph" w:customStyle="1" w:styleId="DDDF3D9D9FD54477994919A182DF276C">
    <w:name w:val="DDDF3D9D9FD54477994919A182DF276C"/>
  </w:style>
  <w:style w:type="paragraph" w:customStyle="1" w:styleId="7B876DCE7BDE4AAEBB09029918D9C7C6">
    <w:name w:val="7B876DCE7BDE4AAEBB09029918D9C7C6"/>
  </w:style>
  <w:style w:type="paragraph" w:customStyle="1" w:styleId="1A6A68F4744F4D36AB5F3E8BB5EC7675">
    <w:name w:val="1A6A68F4744F4D36AB5F3E8BB5EC7675"/>
  </w:style>
  <w:style w:type="paragraph" w:customStyle="1" w:styleId="4A9559EA9C804413BD4C034B183490F5">
    <w:name w:val="4A9559EA9C804413BD4C034B183490F5"/>
  </w:style>
  <w:style w:type="paragraph" w:customStyle="1" w:styleId="93435253C058470680D54927C77C7187">
    <w:name w:val="93435253C058470680D54927C77C7187"/>
  </w:style>
  <w:style w:type="paragraph" w:customStyle="1" w:styleId="8FCDB721EB5C47DCA919A1DD682E30FB">
    <w:name w:val="8FCDB721EB5C47DCA919A1DD682E30FB"/>
  </w:style>
  <w:style w:type="paragraph" w:customStyle="1" w:styleId="05182D3E371D4B669083CB20B5EB5AEC">
    <w:name w:val="05182D3E371D4B669083CB20B5EB5AEC"/>
  </w:style>
  <w:style w:type="paragraph" w:customStyle="1" w:styleId="293694B1DAFC4EC7AD8A451A5EE5BF18">
    <w:name w:val="293694B1DAFC4EC7AD8A451A5EE5BF18"/>
  </w:style>
  <w:style w:type="paragraph" w:customStyle="1" w:styleId="87DC48A9CD6843C4ABEB4916743F50D9">
    <w:name w:val="87DC48A9CD6843C4ABEB4916743F50D9"/>
  </w:style>
  <w:style w:type="paragraph" w:customStyle="1" w:styleId="4C83A89A7CE6499DBFE8B8A4CAD5A139">
    <w:name w:val="4C83A89A7CE6499DBFE8B8A4CAD5A139"/>
  </w:style>
  <w:style w:type="paragraph" w:customStyle="1" w:styleId="A679011F26824BDEBE3D73C7D05B6B1A">
    <w:name w:val="A679011F26824BDEBE3D73C7D05B6B1A"/>
  </w:style>
  <w:style w:type="paragraph" w:customStyle="1" w:styleId="D0BE01A39D79435B9F9C2040B312470C">
    <w:name w:val="D0BE01A39D79435B9F9C2040B312470C"/>
  </w:style>
  <w:style w:type="paragraph" w:customStyle="1" w:styleId="E355721412C84B0D83E2192D51B782AB">
    <w:name w:val="E355721412C84B0D83E2192D51B782AB"/>
  </w:style>
  <w:style w:type="paragraph" w:customStyle="1" w:styleId="9E3DB507CBBD40878536C9EC5B5C409B">
    <w:name w:val="9E3DB507CBBD40878536C9EC5B5C409B"/>
  </w:style>
  <w:style w:type="paragraph" w:customStyle="1" w:styleId="09DD67CAB5A64F20840D44060194CCC3">
    <w:name w:val="09DD67CAB5A64F20840D44060194CCC3"/>
  </w:style>
  <w:style w:type="paragraph" w:customStyle="1" w:styleId="6B49F07AD42C4978841D6C86022A0247">
    <w:name w:val="6B49F07AD42C4978841D6C86022A0247"/>
  </w:style>
  <w:style w:type="paragraph" w:customStyle="1" w:styleId="AEDCB56F4906435A9A9C8C54B7C25F11">
    <w:name w:val="AEDCB56F4906435A9A9C8C54B7C25F11"/>
  </w:style>
  <w:style w:type="paragraph" w:customStyle="1" w:styleId="B31BC090888844E193E2B6019F2C0236">
    <w:name w:val="B31BC090888844E193E2B6019F2C0236"/>
  </w:style>
  <w:style w:type="paragraph" w:customStyle="1" w:styleId="AA05906C77AA4035B61BE0F03C302F67">
    <w:name w:val="AA05906C77AA4035B61BE0F03C302F67"/>
  </w:style>
  <w:style w:type="paragraph" w:customStyle="1" w:styleId="2F080C76F82548FDABFFC568EA1AF730">
    <w:name w:val="2F080C76F82548FDABFFC568EA1AF730"/>
  </w:style>
  <w:style w:type="paragraph" w:customStyle="1" w:styleId="4769539D7FC346548E09B160E9B064F1">
    <w:name w:val="4769539D7FC346548E09B160E9B064F1"/>
  </w:style>
  <w:style w:type="paragraph" w:customStyle="1" w:styleId="7471E126AE794834942C87C707700AE3">
    <w:name w:val="7471E126AE794834942C87C707700AE3"/>
  </w:style>
  <w:style w:type="paragraph" w:customStyle="1" w:styleId="0D573001026241989DD0EDF2F3CDD83A">
    <w:name w:val="0D573001026241989DD0EDF2F3CDD83A"/>
  </w:style>
  <w:style w:type="paragraph" w:customStyle="1" w:styleId="4AA21DF142C5420D9792C5718F2455F3">
    <w:name w:val="4AA21DF142C5420D9792C5718F2455F3"/>
  </w:style>
  <w:style w:type="paragraph" w:customStyle="1" w:styleId="E9AADCC66B904BC5AA0B26A4B1E218E5">
    <w:name w:val="E9AADCC66B904BC5AA0B26A4B1E218E5"/>
  </w:style>
  <w:style w:type="paragraph" w:customStyle="1" w:styleId="F649300F5E26497EA435C822926597CF">
    <w:name w:val="F649300F5E26497EA435C822926597CF"/>
  </w:style>
  <w:style w:type="paragraph" w:customStyle="1" w:styleId="FE6A45D8D00145CE9BEC4FD94785683F">
    <w:name w:val="FE6A45D8D00145CE9BEC4FD94785683F"/>
  </w:style>
  <w:style w:type="character" w:customStyle="1" w:styleId="Heading2Char">
    <w:name w:val="Heading 2 Char"/>
    <w:basedOn w:val="DefaultParagraphFont"/>
    <w:link w:val="Heading2"/>
    <w:uiPriority w:val="9"/>
    <w:rsid w:val="00BA4491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A5791A8EE7954E68B4EFD216E15FD362">
    <w:name w:val="A5791A8EE7954E68B4EFD216E15FD362"/>
  </w:style>
  <w:style w:type="paragraph" w:customStyle="1" w:styleId="3033DEDCFA08419ABB3C35F401374152">
    <w:name w:val="3033DEDCFA08419ABB3C35F401374152"/>
    <w:rsid w:val="00BA4491"/>
  </w:style>
  <w:style w:type="paragraph" w:customStyle="1" w:styleId="C215A02F8A97488DBFC204F447DA12AB">
    <w:name w:val="C215A02F8A97488DBFC204F447DA12AB"/>
    <w:rsid w:val="00BA4491"/>
  </w:style>
  <w:style w:type="paragraph" w:customStyle="1" w:styleId="84B15DF6A6E74C7CBB44142F5A41C317">
    <w:name w:val="84B15DF6A6E74C7CBB44142F5A41C317"/>
    <w:rsid w:val="00BA4491"/>
  </w:style>
  <w:style w:type="paragraph" w:customStyle="1" w:styleId="9661288E4AE14FFA867B274D2D00F062">
    <w:name w:val="9661288E4AE14FFA867B274D2D00F062"/>
    <w:rsid w:val="00BA4491"/>
  </w:style>
  <w:style w:type="paragraph" w:customStyle="1" w:styleId="B1E22EAC09564C9594A9E89B0D095C96">
    <w:name w:val="B1E22EAC09564C9594A9E89B0D095C96"/>
    <w:rsid w:val="00BA4491"/>
  </w:style>
  <w:style w:type="paragraph" w:customStyle="1" w:styleId="CA46F5B6F8B34F089E486F748FA46F3C">
    <w:name w:val="CA46F5B6F8B34F089E486F748FA46F3C"/>
    <w:rsid w:val="00BA4491"/>
  </w:style>
  <w:style w:type="paragraph" w:customStyle="1" w:styleId="896D6281B8634CB08CD86B3AFA7384D9">
    <w:name w:val="896D6281B8634CB08CD86B3AFA7384D9"/>
    <w:rsid w:val="00BA4491"/>
  </w:style>
  <w:style w:type="paragraph" w:customStyle="1" w:styleId="24CA1961B00B4677B0455A35FE50D905">
    <w:name w:val="24CA1961B00B4677B0455A35FE50D905"/>
    <w:rsid w:val="00BA4491"/>
  </w:style>
  <w:style w:type="paragraph" w:customStyle="1" w:styleId="C239DE8E230E40DBA07445C14BFCD869">
    <w:name w:val="C239DE8E230E40DBA07445C14BFCD869"/>
    <w:rsid w:val="00BA4491"/>
  </w:style>
  <w:style w:type="paragraph" w:customStyle="1" w:styleId="F1FC44F0F1D346F7840C9CE10B35F86E">
    <w:name w:val="F1FC44F0F1D346F7840C9CE10B35F86E"/>
    <w:rsid w:val="00BA4491"/>
  </w:style>
  <w:style w:type="paragraph" w:customStyle="1" w:styleId="DB09397C78E44152B3D8622F261376CB">
    <w:name w:val="DB09397C78E44152B3D8622F261376CB"/>
    <w:rsid w:val="00BA4491"/>
  </w:style>
  <w:style w:type="paragraph" w:customStyle="1" w:styleId="651EDA3F0C59467DA682FABFE968D1A2">
    <w:name w:val="651EDA3F0C59467DA682FABFE968D1A2"/>
    <w:rsid w:val="00BA4491"/>
  </w:style>
  <w:style w:type="paragraph" w:customStyle="1" w:styleId="7AB851FFA4014F4B97614749F0FC40CC">
    <w:name w:val="7AB851FFA4014F4B97614749F0FC40CC"/>
    <w:rsid w:val="00BA4491"/>
  </w:style>
  <w:style w:type="paragraph" w:customStyle="1" w:styleId="D6B4151CE6F241D994DC9996F3651E61">
    <w:name w:val="D6B4151CE6F241D994DC9996F3651E61"/>
    <w:rsid w:val="00BA4491"/>
  </w:style>
  <w:style w:type="paragraph" w:customStyle="1" w:styleId="E81990BE54CB4A908978072D78C0FE6F">
    <w:name w:val="E81990BE54CB4A908978072D78C0FE6F"/>
    <w:rsid w:val="00BA4491"/>
  </w:style>
  <w:style w:type="paragraph" w:customStyle="1" w:styleId="4D80082A03DA4C59BE084D7D935C5867">
    <w:name w:val="4D80082A03DA4C59BE084D7D935C5867"/>
    <w:rsid w:val="00BA4491"/>
  </w:style>
  <w:style w:type="paragraph" w:customStyle="1" w:styleId="64447BD022894B569AF8F9685A313974">
    <w:name w:val="64447BD022894B569AF8F9685A313974"/>
    <w:rsid w:val="00BA4491"/>
  </w:style>
  <w:style w:type="paragraph" w:customStyle="1" w:styleId="C2EE2FEEE47A449A9A62172157CAE432">
    <w:name w:val="C2EE2FEEE47A449A9A62172157CAE432"/>
    <w:rsid w:val="00BA4491"/>
  </w:style>
  <w:style w:type="paragraph" w:customStyle="1" w:styleId="17B934711DCE40FB81FEF6C9C383C855">
    <w:name w:val="17B934711DCE40FB81FEF6C9C383C855"/>
    <w:rsid w:val="00BA4491"/>
  </w:style>
  <w:style w:type="paragraph" w:customStyle="1" w:styleId="7D6BB67D787E43D4BC1BEFDFE2399E98">
    <w:name w:val="7D6BB67D787E43D4BC1BEFDFE2399E98"/>
    <w:rsid w:val="00BA4491"/>
  </w:style>
  <w:style w:type="paragraph" w:customStyle="1" w:styleId="E69C4A6955F04DEFB9F621577170CDAE">
    <w:name w:val="E69C4A6955F04DEFB9F621577170CDAE"/>
    <w:rsid w:val="00BA4491"/>
  </w:style>
  <w:style w:type="paragraph" w:customStyle="1" w:styleId="1C84CB58C982415EA84D8322833FFB30">
    <w:name w:val="1C84CB58C982415EA84D8322833FFB30"/>
    <w:rsid w:val="00BA4491"/>
  </w:style>
  <w:style w:type="paragraph" w:customStyle="1" w:styleId="7B201B1664984B03ABF83C61D5D9F1C7">
    <w:name w:val="7B201B1664984B03ABF83C61D5D9F1C7"/>
    <w:rsid w:val="00BA4491"/>
  </w:style>
  <w:style w:type="paragraph" w:customStyle="1" w:styleId="973B0E10D4AC472A97647FE1B0F2EE4A">
    <w:name w:val="973B0E10D4AC472A97647FE1B0F2EE4A"/>
    <w:rsid w:val="00BA4491"/>
  </w:style>
  <w:style w:type="paragraph" w:customStyle="1" w:styleId="E850F2F415A042868905FB391E09DA5F">
    <w:name w:val="E850F2F415A042868905FB391E09DA5F"/>
    <w:rsid w:val="00BA4491"/>
  </w:style>
  <w:style w:type="paragraph" w:customStyle="1" w:styleId="9FAB5FE32B0F42E28EB76C4A86FA190E">
    <w:name w:val="9FAB5FE32B0F42E28EB76C4A86FA190E"/>
    <w:rsid w:val="00BA4491"/>
  </w:style>
  <w:style w:type="paragraph" w:customStyle="1" w:styleId="F5A30E8AFBA94E8BB342857CDAECA147">
    <w:name w:val="F5A30E8AFBA94E8BB342857CDAECA147"/>
    <w:rsid w:val="00BA4491"/>
  </w:style>
  <w:style w:type="paragraph" w:customStyle="1" w:styleId="A1006206992F4EEDBB1BE1306A48FB70">
    <w:name w:val="A1006206992F4EEDBB1BE1306A48FB70"/>
    <w:rsid w:val="00593F8F"/>
  </w:style>
  <w:style w:type="paragraph" w:customStyle="1" w:styleId="2CC59F7D1C0847F09D9F9DF8B94E0762">
    <w:name w:val="2CC59F7D1C0847F09D9F9DF8B94E0762"/>
    <w:rsid w:val="00593F8F"/>
  </w:style>
  <w:style w:type="paragraph" w:customStyle="1" w:styleId="5763178EF77C431D88CCE5CDA1DEF4A0">
    <w:name w:val="5763178EF77C431D88CCE5CDA1DEF4A0"/>
    <w:rsid w:val="00593F8F"/>
  </w:style>
  <w:style w:type="paragraph" w:customStyle="1" w:styleId="B66261101798474DB6D9FEC578670D2F">
    <w:name w:val="B66261101798474DB6D9FEC578670D2F"/>
    <w:rsid w:val="00593F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3CD77DC0-109C-4223-8CFB-A3E72B36C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</Template>
  <TotalTime>0</TotalTime>
  <Pages>2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2023-02-23T02:39:00Z</dcterms:created>
  <dcterms:modified xsi:type="dcterms:W3CDTF">2023-05-03T00:19:00Z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